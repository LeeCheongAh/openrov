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61257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66763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61257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prt_motor_mount_plate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612570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April 22,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612570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Normal</w:t>
                  </w:r>
                </w:p>
                <w:p w:rsidR="00B77317" w:rsidRPr="006A441F" w:rsidRDefault="00612570" w:rsidP="00612570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Frequency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612570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85926989" w:history="1">
                        <w:r w:rsidR="00612570" w:rsidRPr="000C5787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612570">
                          <w:rPr>
                            <w:noProof/>
                            <w:webHidden/>
                          </w:rPr>
                          <w:tab/>
                        </w:r>
                        <w:r w:rsidR="0061257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12570">
                          <w:rPr>
                            <w:noProof/>
                            <w:webHidden/>
                          </w:rPr>
                          <w:instrText xml:space="preserve"> PAGEREF _Toc385926989 \h </w:instrText>
                        </w:r>
                        <w:r w:rsidR="00612570">
                          <w:rPr>
                            <w:noProof/>
                            <w:webHidden/>
                          </w:rPr>
                        </w:r>
                        <w:r w:rsidR="0061257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12570">
                          <w:rPr>
                            <w:noProof/>
                            <w:webHidden/>
                          </w:rPr>
                          <w:t>1</w:t>
                        </w:r>
                        <w:r w:rsidR="0061257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0" w:history="1">
                        <w:r w:rsidRPr="000C5787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1" w:history="1">
                        <w:r w:rsidRPr="000C5787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2" w:history="1">
                        <w:r w:rsidRPr="000C5787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3" w:history="1">
                        <w:r w:rsidRPr="000C5787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4" w:history="1">
                        <w:r w:rsidRPr="000C5787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5" w:history="1">
                        <w:r w:rsidRPr="000C5787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6" w:history="1">
                        <w:r w:rsidRPr="000C5787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7" w:history="1">
                        <w:r w:rsidRPr="000C5787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8" w:history="1">
                        <w:r w:rsidRPr="000C5787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6999" w:history="1">
                        <w:r w:rsidRPr="000C5787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_Toc385926999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7000" w:history="1">
                        <w:r w:rsidRPr="000C5787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_Toc385927000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12570" w:rsidRDefault="006125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85927001" w:history="1">
                        <w:r w:rsidRPr="000C5787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_Toc385927001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612570" w:rsidP="00C27B5D">
            <w:pPr>
              <w:pStyle w:val="Heading1"/>
              <w:outlineLvl w:val="0"/>
            </w:pPr>
            <w:bookmarkStart w:id="0" w:name="_Toc385926989"/>
            <w:r>
              <w:t>Description</w:t>
            </w:r>
            <w:bookmarkEnd w:id="0"/>
          </w:p>
          <w:p w:rsidR="00F448BC" w:rsidRPr="00E65D6E" w:rsidRDefault="00612570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612570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385926990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612570" w:rsidP="00FF408C">
            <w:pPr>
              <w:pStyle w:val="Heading1"/>
              <w:outlineLvl w:val="0"/>
            </w:pPr>
            <w:bookmarkStart w:id="5" w:name="_Toc385926991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612570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702685"/>
                              <wp:effectExtent l="0" t="0" r="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7026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612570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prt_motor_mount_plate</w:t>
                  </w:r>
                </w:p>
                <w:p w:rsidR="00C16188" w:rsidRDefault="00612570" w:rsidP="0061257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61257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12570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612570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Line2</w:t>
                  </w:r>
                </w:p>
                <w:p w:rsidR="004B3022" w:rsidRPr="0044448A" w:rsidRDefault="00612570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8140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81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12570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Mass:0.103146 lb</w:t>
                  </w:r>
                </w:p>
                <w:p w:rsidR="00612570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Volume:1.05744 in^3</w:t>
                  </w:r>
                </w:p>
                <w:p w:rsidR="00612570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Density:0.0975437 lb/in^3</w:t>
                  </w:r>
                </w:p>
                <w:p w:rsidR="00612570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Weight:0.103076 lbf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12570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C:\Users\cuervo\Documents\OpenROV\test_stand_CAD\prt_motor_mount_plate.SLDPRT</w:t>
                  </w:r>
                </w:p>
                <w:p w:rsidR="00C16188" w:rsidRPr="0044448A" w:rsidRDefault="0061257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22 10:17:40 2014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612570" w:rsidP="00B35001">
            <w:pPr>
              <w:pStyle w:val="Heading1"/>
              <w:outlineLvl w:val="0"/>
            </w:pPr>
            <w:bookmarkStart w:id="6" w:name="_Toc385926992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043"/>
              <w:gridCol w:w="5711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61257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61257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Normal</w:t>
                  </w:r>
                </w:p>
              </w:tc>
            </w:tr>
            <w:tr w:rsidR="0061257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Frequency</w:t>
                  </w:r>
                </w:p>
              </w:tc>
            </w:tr>
            <w:tr w:rsidR="0061257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1257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Number of frequencies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</w:t>
                  </w:r>
                </w:p>
              </w:tc>
            </w:tr>
            <w:tr w:rsidR="0061257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61257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61257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More accurate (slower)</w:t>
                  </w:r>
                </w:p>
              </w:tc>
            </w:tr>
            <w:tr w:rsidR="0061257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61257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61257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1257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(C:\Users\cuervo\Documents\OpenROV\test_stand_CAD)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612570" w:rsidP="000A7C6B">
            <w:pPr>
              <w:pStyle w:val="Heading1"/>
              <w:outlineLvl w:val="0"/>
            </w:pPr>
            <w:bookmarkStart w:id="7" w:name="_Toc385926993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61257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61257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61257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61257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61257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61257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612570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385926994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12570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1257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1257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612570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31826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318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6061-T6 (SS)</w:t>
                        </w:r>
                      </w:p>
                    </w:tc>
                  </w:tr>
                  <w:tr w:rsidR="0061257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1257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61257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2.75e+008 N/m^2</w:t>
                        </w:r>
                      </w:p>
                    </w:tc>
                  </w:tr>
                  <w:tr w:rsidR="0061257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3.1e+008 N/m^2</w:t>
                        </w:r>
                      </w:p>
                    </w:tc>
                  </w:tr>
                  <w:tr w:rsidR="0061257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2700 kg/m^3</w:t>
                        </w:r>
                      </w:p>
                    </w:tc>
                  </w:tr>
                  <w:tr w:rsidR="0061257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6.9e+010 N/m^2</w:t>
                        </w:r>
                      </w:p>
                    </w:tc>
                  </w:tr>
                  <w:tr w:rsidR="0061257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61257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12570" w:rsidRDefault="0061257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61257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Line2)(prt_motor_mount_plate)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612570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612570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385926995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612570" w:rsidTr="00FC655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12570" w:rsidRPr="004E282D" w:rsidRDefault="0061257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12570" w:rsidRPr="004E282D" w:rsidRDefault="0061257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12570" w:rsidRPr="004E282D" w:rsidRDefault="0061257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612570" w:rsidTr="00876F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612570" w:rsidRPr="00AD5FBA" w:rsidRDefault="0061257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612570" w:rsidRPr="006208CB" w:rsidRDefault="0061257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22682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226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61257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12570" w:rsidRPr="00BE6656" w:rsidRDefault="00612570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12570" w:rsidRPr="00154A1A" w:rsidRDefault="0061257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1257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12570" w:rsidRDefault="0061257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12570" w:rsidRDefault="0061257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612570" w:rsidRPr="004C6DEB" w:rsidRDefault="00612570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612570" w:rsidTr="004F46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12570" w:rsidRPr="004E282D" w:rsidRDefault="0061257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12570" w:rsidRPr="004E282D" w:rsidRDefault="0061257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12570" w:rsidRPr="004E282D" w:rsidRDefault="0061257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612570" w:rsidTr="00387E1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612570" w:rsidRPr="00F42DD1" w:rsidRDefault="0061257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612570" w:rsidRPr="006208CB" w:rsidRDefault="0061257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32016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320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1257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12570" w:rsidRPr="00BE6656" w:rsidRDefault="00612570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12570" w:rsidRPr="00B77EA3" w:rsidRDefault="0061257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1257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12570" w:rsidRDefault="0061257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12570" w:rsidRDefault="0061257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61257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12570" w:rsidRDefault="0061257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12570" w:rsidRDefault="0061257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11 N</w:t>
                        </w:r>
                      </w:p>
                    </w:tc>
                  </w:tr>
                </w:tbl>
                <w:p w:rsidR="00612570" w:rsidRDefault="0061257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385926996"/>
            <w:r w:rsidR="00612570">
              <w:t>Connector Definitions</w:t>
            </w:r>
            <w:bookmarkEnd w:id="13"/>
          </w:p>
          <w:p w:rsidR="00132707" w:rsidRDefault="00612570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612570" w:rsidP="000A7C6B">
            <w:pPr>
              <w:pStyle w:val="Heading1"/>
              <w:outlineLvl w:val="0"/>
            </w:pPr>
            <w:bookmarkStart w:id="14" w:name="_Toc385926997"/>
            <w:r>
              <w:t>Contact Information</w:t>
            </w:r>
            <w:bookmarkEnd w:id="14"/>
          </w:p>
          <w:p w:rsidR="00104BD8" w:rsidRDefault="00612570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612570" w:rsidP="000A7C6B">
            <w:pPr>
              <w:pStyle w:val="Heading1"/>
              <w:outlineLvl w:val="0"/>
            </w:pPr>
            <w:bookmarkStart w:id="15" w:name="_Toc385926998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1257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1257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1257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 based mesh</w:t>
                  </w:r>
                </w:p>
              </w:tc>
            </w:tr>
            <w:tr w:rsidR="0061257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61257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0.142683 in</w:t>
                  </w:r>
                </w:p>
              </w:tc>
            </w:tr>
            <w:tr w:rsidR="0061257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0.0475604 in</w:t>
                  </w:r>
                </w:p>
              </w:tc>
            </w:tr>
            <w:tr w:rsidR="0061257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612570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1257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1257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21047</w:t>
                  </w:r>
                </w:p>
              </w:tc>
            </w:tr>
            <w:tr w:rsidR="0061257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12690</w:t>
                  </w:r>
                </w:p>
              </w:tc>
            </w:tr>
            <w:tr w:rsidR="0061257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7.1728</w:t>
                  </w:r>
                </w:p>
              </w:tc>
            </w:tr>
            <w:tr w:rsidR="0061257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97.3</w:t>
                  </w:r>
                </w:p>
              </w:tc>
            </w:tr>
            <w:tr w:rsidR="0061257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1257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1257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61257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12570" w:rsidRDefault="0061257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CUERVO-PC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612570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4645660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4645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A57F84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612570" w:rsidP="000A7C6B">
            <w:pPr>
              <w:pStyle w:val="Heading1"/>
              <w:outlineLvl w:val="0"/>
            </w:pPr>
            <w:bookmarkStart w:id="16" w:name="_Toc385926999"/>
            <w:r>
              <w:t>Sensor Details</w:t>
            </w:r>
            <w:bookmarkEnd w:id="16"/>
          </w:p>
          <w:p w:rsidR="002C53F9" w:rsidRPr="00F077CB" w:rsidRDefault="00612570" w:rsidP="000A7C6B">
            <w: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612570" w:rsidP="000A7C6B">
            <w:pPr>
              <w:pStyle w:val="Heading1"/>
              <w:outlineLvl w:val="0"/>
            </w:pPr>
            <w:bookmarkStart w:id="17" w:name="_Toc243733152"/>
            <w:bookmarkStart w:id="18" w:name="_Toc245020120"/>
            <w:bookmarkStart w:id="19" w:name="_Toc245020152"/>
            <w:bookmarkStart w:id="20" w:name="_Toc385927000"/>
            <w:r>
              <w:lastRenderedPageBreak/>
              <w:t>Study Results</w:t>
            </w:r>
            <w:bookmarkEnd w:id="20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79"/>
              <w:gridCol w:w="3451"/>
              <w:gridCol w:w="2162"/>
              <w:gridCol w:w="2262"/>
            </w:tblGrid>
            <w:tr w:rsidR="00612570" w:rsidTr="00951C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12570" w:rsidTr="00951C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 Plot for Mode Shape: 1(Value = 344.83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9526.13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368</w:t>
                  </w:r>
                </w:p>
              </w:tc>
            </w:tr>
            <w:tr w:rsidR="00612570" w:rsidTr="00951C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12570" w:rsidRDefault="00612570" w:rsidP="00951CF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474726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747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12570" w:rsidRPr="004D2956" w:rsidRDefault="00612570" w:rsidP="00951CF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prt_motor_mount_plate-Normal-Displacement-Displacement1</w:t>
                  </w:r>
                </w:p>
              </w:tc>
            </w:tr>
          </w:tbl>
          <w:p w:rsidR="00612570" w:rsidRDefault="0061257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79"/>
              <w:gridCol w:w="3451"/>
              <w:gridCol w:w="2162"/>
              <w:gridCol w:w="2262"/>
            </w:tblGrid>
            <w:tr w:rsidR="00612570" w:rsidTr="00951C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12570" w:rsidTr="00951C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 Plot for Mode Shape: 2(Value = 509.436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9671.07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253</w:t>
                  </w:r>
                </w:p>
              </w:tc>
            </w:tr>
            <w:tr w:rsidR="00612570" w:rsidTr="00951C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12570" w:rsidRDefault="00612570" w:rsidP="00951CF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74726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747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12570" w:rsidRPr="004D2956" w:rsidRDefault="00612570" w:rsidP="00951CF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prt_motor_mount_plate-Normal-Displacement-Displacement2</w:t>
                  </w:r>
                </w:p>
              </w:tc>
            </w:tr>
          </w:tbl>
          <w:p w:rsidR="00612570" w:rsidRDefault="0061257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13"/>
              <w:gridCol w:w="3490"/>
              <w:gridCol w:w="2187"/>
              <w:gridCol w:w="2164"/>
            </w:tblGrid>
            <w:tr w:rsidR="00612570" w:rsidTr="00951C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12570" w:rsidTr="00951C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Displacement3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 Plot for Mode Shape: 3(Value = 1917.7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14321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3424</w:t>
                  </w:r>
                </w:p>
              </w:tc>
            </w:tr>
            <w:tr w:rsidR="00612570" w:rsidTr="00951C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12570" w:rsidRDefault="00612570" w:rsidP="00951CF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747260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747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12570" w:rsidRPr="004D2956" w:rsidRDefault="00612570" w:rsidP="00951CF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prt_motor_mount_plate-Normal-Displacement-Displacement3</w:t>
                  </w:r>
                </w:p>
              </w:tc>
            </w:tr>
          </w:tbl>
          <w:p w:rsidR="00612570" w:rsidRDefault="0061257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13"/>
              <w:gridCol w:w="3490"/>
              <w:gridCol w:w="2187"/>
              <w:gridCol w:w="2164"/>
            </w:tblGrid>
            <w:tr w:rsidR="00612570" w:rsidTr="00951C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12570" w:rsidTr="00951C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Displacement4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 Plot for Mode Shape: 4(Value = 2546.21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9376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844</w:t>
                  </w:r>
                </w:p>
              </w:tc>
            </w:tr>
            <w:tr w:rsidR="00612570" w:rsidTr="00951C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12570" w:rsidRDefault="00612570" w:rsidP="00951CF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74726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747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12570" w:rsidRPr="004D2956" w:rsidRDefault="00612570" w:rsidP="00951CF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prt_motor_mount_plate-Normal-Displacement-Displacement4</w:t>
                  </w:r>
                </w:p>
              </w:tc>
            </w:tr>
          </w:tbl>
          <w:p w:rsidR="00612570" w:rsidRDefault="0061257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79"/>
              <w:gridCol w:w="3451"/>
              <w:gridCol w:w="2162"/>
              <w:gridCol w:w="2262"/>
            </w:tblGrid>
            <w:tr w:rsidR="00612570" w:rsidTr="00951C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12570" w:rsidRDefault="00612570" w:rsidP="0095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12570" w:rsidTr="00951C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Displacement5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 Plot for Mode Shape: 5(Value = 3749.35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12570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11935.1 mm</w:t>
                  </w:r>
                </w:p>
                <w:p w:rsidR="00612570" w:rsidRPr="004D2956" w:rsidRDefault="00612570" w:rsidP="0095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368</w:t>
                  </w:r>
                </w:p>
              </w:tc>
            </w:tr>
            <w:tr w:rsidR="00612570" w:rsidTr="00951C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12570" w:rsidRDefault="00612570" w:rsidP="00951CF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74726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747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12570" w:rsidRPr="004D2956" w:rsidRDefault="00612570" w:rsidP="00951CF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prt_motor_mount_plate-Normal-Displacement-Displacement5</w:t>
                  </w:r>
                </w:p>
              </w:tc>
            </w:tr>
          </w:tbl>
          <w:p w:rsidR="00612570" w:rsidRPr="000B04D4" w:rsidRDefault="00612570" w:rsidP="000A7C6B"/>
          <w:bookmarkEnd w:id="17"/>
          <w:bookmarkEnd w:id="18"/>
          <w:bookmarkEnd w:id="19"/>
          <w:p w:rsidR="00EC2432" w:rsidRDefault="00612570" w:rsidP="000A7C6B">
            <w:pPr>
              <w:rPr>
                <w:rStyle w:val="Strong"/>
              </w:rPr>
            </w:pPr>
            <w:r>
              <w:rPr>
                <w:rStyle w:val="Strong"/>
              </w:rPr>
              <w:t>Mode List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678"/>
              <w:gridCol w:w="2699"/>
              <w:gridCol w:w="2680"/>
              <w:gridCol w:w="2697"/>
            </w:tblGrid>
            <w:tr w:rsidR="009D29C5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612570" w:rsidP="009D29C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Frequency Number</w:t>
                  </w:r>
                </w:p>
              </w:tc>
              <w:tc>
                <w:tcPr>
                  <w:tcW w:w="2699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612570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Rad/sec</w:t>
                  </w:r>
                </w:p>
              </w:tc>
              <w:tc>
                <w:tcPr>
                  <w:tcW w:w="2680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612570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Hertz</w:t>
                  </w:r>
                </w:p>
              </w:tc>
              <w:tc>
                <w:tcPr>
                  <w:tcW w:w="269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612570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Seconds</w:t>
                  </w:r>
                </w:p>
              </w:tc>
            </w:tr>
            <w:tr w:rsidR="009D29C5" w:rsidTr="006125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AD5FBA" w:rsidRDefault="00612570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1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2166.6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6208CB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344.83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2B70DE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0.0029</w:t>
                  </w:r>
                </w:p>
              </w:tc>
            </w:tr>
            <w:tr w:rsidR="00612570" w:rsidTr="0061257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2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3200.9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509.44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0.001963</w:t>
                  </w:r>
                </w:p>
              </w:tc>
            </w:tr>
            <w:tr w:rsidR="00612570" w:rsidTr="006125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3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12049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1917.7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0.00052146</w:t>
                  </w:r>
                </w:p>
              </w:tc>
            </w:tr>
            <w:tr w:rsidR="00612570" w:rsidTr="0061257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4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15998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2546.2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0.00039274</w:t>
                  </w:r>
                </w:p>
              </w:tc>
            </w:tr>
            <w:tr w:rsidR="00612570" w:rsidTr="006125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5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23558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3749.4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0.00026671</w:t>
                  </w:r>
                </w:p>
              </w:tc>
            </w:tr>
            <w:tr w:rsidR="00612570" w:rsidTr="0061257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6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33387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5313.8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0.00018819</w:t>
                  </w:r>
                </w:p>
              </w:tc>
            </w:tr>
            <w:tr w:rsidR="00612570" w:rsidTr="00A85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7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46734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7438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612570" w:rsidRDefault="00612570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0.00013445</w:t>
                  </w:r>
                </w:p>
              </w:tc>
            </w:tr>
          </w:tbl>
          <w:p w:rsidR="00EC2432" w:rsidRDefault="00EC2432" w:rsidP="000A7C6B">
            <w:pPr>
              <w:rPr>
                <w:b/>
                <w:bCs/>
              </w:rPr>
            </w:pPr>
          </w:p>
          <w:p w:rsidR="00A8563F" w:rsidRDefault="00612570" w:rsidP="00A8563F">
            <w:pPr>
              <w:rPr>
                <w:rStyle w:val="Strong"/>
              </w:rPr>
            </w:pPr>
            <w:r>
              <w:rPr>
                <w:rStyle w:val="Strong"/>
              </w:rPr>
              <w:t>Mass Participation (Normalized)</w:t>
            </w:r>
          </w:p>
          <w:tbl>
            <w:tblPr>
              <w:tblStyle w:val="LightList-Accent3"/>
              <w:tblW w:w="5000" w:type="pct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145"/>
              <w:gridCol w:w="2162"/>
              <w:gridCol w:w="2144"/>
              <w:gridCol w:w="2144"/>
              <w:gridCol w:w="2159"/>
            </w:tblGrid>
            <w:tr w:rsidR="00A8563F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612570" w:rsidP="003F226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 Number</w:t>
                  </w:r>
                </w:p>
              </w:tc>
              <w:tc>
                <w:tcPr>
                  <w:tcW w:w="1005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612570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Frequency(Hertz)</w:t>
                  </w:r>
                </w:p>
              </w:tc>
              <w:tc>
                <w:tcPr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</w:tcPr>
                <w:p w:rsidR="00A8563F" w:rsidRPr="004E282D" w:rsidRDefault="00612570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X direction</w:t>
                  </w:r>
                </w:p>
              </w:tc>
              <w:tc>
                <w:tcPr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612570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Y direction</w:t>
                  </w:r>
                </w:p>
              </w:tc>
              <w:tc>
                <w:tcPr>
                  <w:tcW w:w="1004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612570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Z direction</w:t>
                  </w:r>
                </w:p>
              </w:tc>
            </w:tr>
            <w:tr w:rsidR="00A8563F" w:rsidTr="006125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A8563F" w:rsidRDefault="00612570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1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Default="00612570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344.83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A8563F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0.42976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6208CB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2.1125e-010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2B70DE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9.0263e-012 </w:t>
                  </w:r>
                </w:p>
              </w:tc>
            </w:tr>
            <w:tr w:rsidR="00612570" w:rsidTr="0061257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lastRenderedPageBreak/>
                    <w:t>2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509.44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2.0926e-010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0.44071 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1.1044e-005 </w:t>
                  </w:r>
                </w:p>
              </w:tc>
            </w:tr>
            <w:tr w:rsidR="00612570" w:rsidTr="006125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3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1917.7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2.7616e-006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7.6364e-008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1.8053e-010 </w:t>
                  </w:r>
                </w:p>
              </w:tc>
            </w:tr>
            <w:tr w:rsidR="00612570" w:rsidTr="0061257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4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2546.2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0.069866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1.3062e-009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2.611e-009  </w:t>
                  </w:r>
                </w:p>
              </w:tc>
            </w:tr>
            <w:tr w:rsidR="00612570" w:rsidTr="006125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5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3749.4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4.7017e-009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0.059132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0.00064317  </w:t>
                  </w:r>
                </w:p>
              </w:tc>
            </w:tr>
            <w:tr w:rsidR="00612570" w:rsidTr="0061257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6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5313.8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0.013605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1.5694e-008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1.1808e-007 </w:t>
                  </w:r>
                </w:p>
              </w:tc>
            </w:tr>
            <w:tr w:rsidR="00612570" w:rsidTr="006125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7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7438  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4.0157e-009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0.00031037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0.47586     </w:t>
                  </w:r>
                </w:p>
              </w:tc>
            </w:tr>
            <w:tr w:rsidR="00612570" w:rsidTr="00A85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 xml:space="preserve"> 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612570" w:rsidRDefault="00612570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</w:tcBorders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Sum X = 0.51323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Sum Y = 0.50016 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612570" w:rsidRDefault="00612570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Sum Z = 0.47652     </w:t>
                  </w:r>
                </w:p>
              </w:tc>
            </w:tr>
          </w:tbl>
          <w:p w:rsidR="00A8563F" w:rsidRDefault="00A8563F" w:rsidP="000A7C6B">
            <w:pPr>
              <w:rPr>
                <w:b/>
                <w:bCs/>
              </w:rPr>
            </w:pPr>
          </w:p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612570" w:rsidP="00612570">
            <w:pPr>
              <w:pStyle w:val="Heading1"/>
            </w:pPr>
            <w:bookmarkStart w:id="21" w:name="_Toc385927001"/>
            <w:r>
              <w:t>Conclusion</w:t>
            </w:r>
            <w:bookmarkEnd w:id="21"/>
          </w:p>
        </w:tc>
      </w:tr>
    </w:tbl>
    <w:p w:rsidR="00AC3438" w:rsidRPr="00AC3438" w:rsidRDefault="00AC3438" w:rsidP="00FE0924">
      <w:bookmarkStart w:id="22" w:name="_GoBack"/>
      <w:bookmarkEnd w:id="22"/>
    </w:p>
    <w:sectPr w:rsidR="00AC3438" w:rsidRPr="00AC3438" w:rsidSect="00F25CD7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570" w:rsidRDefault="00612570" w:rsidP="00F25CD7">
      <w:pPr>
        <w:spacing w:after="0" w:line="240" w:lineRule="auto"/>
      </w:pPr>
      <w:r>
        <w:separator/>
      </w:r>
    </w:p>
  </w:endnote>
  <w:endnote w:type="continuationSeparator" w:id="0">
    <w:p w:rsidR="00612570" w:rsidRDefault="0061257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3F2268" w:rsidTr="003E1AE9">
      <w:tc>
        <w:tcPr>
          <w:tcW w:w="867" w:type="pct"/>
        </w:tcPr>
        <w:p w:rsidR="003F2268" w:rsidRDefault="003F2268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5BCF57E" wp14:editId="2D22C010">
                <wp:extent cx="1019175" cy="628650"/>
                <wp:effectExtent l="19050" t="0" r="9525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833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3F2268" w:rsidRDefault="0061257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3F2268" w:rsidRDefault="0061257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prt_motor_mount_plate</w:t>
          </w:r>
        </w:p>
      </w:tc>
      <w:tc>
        <w:tcPr>
          <w:tcW w:w="0" w:type="auto"/>
          <w:vAlign w:val="bottom"/>
        </w:tcPr>
        <w:p w:rsidR="003F2268" w:rsidRDefault="00612570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</w:tbl>
  <w:p w:rsidR="003F2268" w:rsidRPr="00BF0BC4" w:rsidRDefault="003F2268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3F2268" w:rsidTr="00BF0BC4">
      <w:tc>
        <w:tcPr>
          <w:tcW w:w="1908" w:type="dxa"/>
        </w:tcPr>
        <w:p w:rsidR="003F2268" w:rsidRDefault="003F2268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B5F196F" wp14:editId="5A5F71FE">
                <wp:extent cx="1019175" cy="628650"/>
                <wp:effectExtent l="19050" t="0" r="9525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833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3F2268" w:rsidRDefault="0061257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3F2268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3F2268" w:rsidRDefault="0061257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prt_motor_mount_plate</w:t>
          </w:r>
        </w:p>
      </w:tc>
      <w:tc>
        <w:tcPr>
          <w:tcW w:w="360" w:type="dxa"/>
          <w:vAlign w:val="bottom"/>
        </w:tcPr>
        <w:p w:rsidR="003F2268" w:rsidRDefault="00612570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3F2268" w:rsidRPr="00F25CD7" w:rsidRDefault="003F2268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570" w:rsidRDefault="00612570" w:rsidP="00F25CD7">
      <w:pPr>
        <w:spacing w:after="0" w:line="240" w:lineRule="auto"/>
      </w:pPr>
      <w:r>
        <w:separator/>
      </w:r>
    </w:p>
  </w:footnote>
  <w:footnote w:type="continuationSeparator" w:id="0">
    <w:p w:rsidR="00612570" w:rsidRDefault="00612570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1257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C3DDE"/>
    <w:rsid w:val="003C7A68"/>
    <w:rsid w:val="003D1F2A"/>
    <w:rsid w:val="003D5A04"/>
    <w:rsid w:val="003E0E80"/>
    <w:rsid w:val="003E1AE9"/>
    <w:rsid w:val="003E3D72"/>
    <w:rsid w:val="003E6C57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2570"/>
    <w:rsid w:val="0061359C"/>
    <w:rsid w:val="006208CB"/>
    <w:rsid w:val="00624843"/>
    <w:rsid w:val="006345A4"/>
    <w:rsid w:val="006447E4"/>
    <w:rsid w:val="00644D66"/>
    <w:rsid w:val="006514AC"/>
    <w:rsid w:val="006518B5"/>
    <w:rsid w:val="00657E37"/>
    <w:rsid w:val="006603F7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3135B"/>
    <w:rsid w:val="00931415"/>
    <w:rsid w:val="00931A46"/>
    <w:rsid w:val="00931A73"/>
    <w:rsid w:val="00935682"/>
    <w:rsid w:val="00936F62"/>
    <w:rsid w:val="00940093"/>
    <w:rsid w:val="009400C8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3A25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B0331"/>
    <w:rsid w:val="00CC5CEA"/>
    <w:rsid w:val="00CC7174"/>
    <w:rsid w:val="00CD1539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68AD"/>
    <w:rsid w:val="00D21AE7"/>
    <w:rsid w:val="00D22FE8"/>
    <w:rsid w:val="00D2475A"/>
    <w:rsid w:val="00D24A68"/>
    <w:rsid w:val="00D34ADD"/>
    <w:rsid w:val="00D41C1D"/>
    <w:rsid w:val="00D43497"/>
    <w:rsid w:val="00D45799"/>
    <w:rsid w:val="00D55595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A1B"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rFonts w:eastAsiaTheme="minorEastAsia"/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rFonts w:eastAsiaTheme="minorEastAsia"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DF2DC-02FA-49A6-B5BE-4D434B19A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13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cuervo</dc:creator>
  <cp:lastModifiedBy>cuervo</cp:lastModifiedBy>
  <cp:revision>1</cp:revision>
  <dcterms:created xsi:type="dcterms:W3CDTF">2014-04-22T17:47:00Z</dcterms:created>
  <dcterms:modified xsi:type="dcterms:W3CDTF">2014-04-22T17:47:00Z</dcterms:modified>
</cp:coreProperties>
</file>